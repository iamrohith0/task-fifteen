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0A059"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889CFE6" wp14:editId="29F967C6">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22348200" w14:textId="51F40EE8" w:rsidR="00C6554A" w:rsidRDefault="00506DBE" w:rsidP="00C6554A">
      <w:pPr>
        <w:pStyle w:val="Title"/>
      </w:pPr>
      <w:r>
        <w:t>DVWA</w:t>
      </w:r>
    </w:p>
    <w:p w14:paraId="536C03A7" w14:textId="4ABD6FA6" w:rsidR="00C6554A" w:rsidRPr="00D5413C" w:rsidRDefault="00506DBE" w:rsidP="00C6554A">
      <w:pPr>
        <w:pStyle w:val="Subtitle"/>
      </w:pPr>
      <w:r>
        <w:t>SQL INJECTION</w:t>
      </w:r>
    </w:p>
    <w:p w14:paraId="71D50CB5" w14:textId="0F42D235" w:rsidR="00C6554A" w:rsidRDefault="00506DBE" w:rsidP="00C6554A">
      <w:pPr>
        <w:pStyle w:val="ContactInfo"/>
      </w:pPr>
      <w:r>
        <w:t>ROHITH RD</w:t>
      </w:r>
      <w:r w:rsidR="00C6554A">
        <w:t xml:space="preserve"> |</w:t>
      </w:r>
      <w:r w:rsidR="00C6554A" w:rsidRPr="00D5413C">
        <w:t xml:space="preserve"> </w:t>
      </w:r>
      <w:r>
        <w:t>24-09-2024</w:t>
      </w:r>
      <w:r w:rsidR="00C6554A">
        <w:br w:type="page"/>
      </w:r>
    </w:p>
    <w:p w14:paraId="1555834D" w14:textId="60E1A46F" w:rsidR="00C6554A" w:rsidRDefault="00B0478C" w:rsidP="00C6554A">
      <w:pPr>
        <w:pStyle w:val="Heading1"/>
      </w:pPr>
      <w:proofErr w:type="spellStart"/>
      <w:r>
        <w:lastRenderedPageBreak/>
        <w:t>Instaling</w:t>
      </w:r>
      <w:proofErr w:type="spellEnd"/>
      <w:r>
        <w:t xml:space="preserve"> DVWA </w:t>
      </w:r>
    </w:p>
    <w:p w14:paraId="2E392A65" w14:textId="5FF349D4" w:rsidR="00C6554A" w:rsidRDefault="00B0478C" w:rsidP="00B0478C">
      <w:r>
        <w:t>For installing DVWA I used docker.</w:t>
      </w:r>
    </w:p>
    <w:p w14:paraId="540FB61C" w14:textId="44CB4275" w:rsidR="00B0478C" w:rsidRDefault="00B0478C" w:rsidP="00B0478C">
      <w:r>
        <w:t>Then</w:t>
      </w:r>
      <w:r w:rsidR="00153B27">
        <w:t xml:space="preserve"> </w:t>
      </w:r>
      <w:proofErr w:type="spellStart"/>
      <w:r w:rsidR="00153B27">
        <w:t>i</w:t>
      </w:r>
      <w:proofErr w:type="spellEnd"/>
      <w:r>
        <w:t xml:space="preserve"> went to </w:t>
      </w:r>
      <w:proofErr w:type="spellStart"/>
      <w:proofErr w:type="gramStart"/>
      <w:r>
        <w:t>pentestlab.github</w:t>
      </w:r>
      <w:proofErr w:type="spellEnd"/>
      <w:proofErr w:type="gramEnd"/>
      <w:r>
        <w:t>. I am sharing my screenshots for better understanding.</w:t>
      </w:r>
      <w:r w:rsidR="00153B27">
        <w:t xml:space="preserve"> These are the </w:t>
      </w:r>
      <w:proofErr w:type="gramStart"/>
      <w:r w:rsidR="00153B27">
        <w:t>step by step</w:t>
      </w:r>
      <w:proofErr w:type="gramEnd"/>
      <w:r w:rsidR="00153B27">
        <w:t xml:space="preserve"> process I went through, starting from git clone……</w:t>
      </w:r>
    </w:p>
    <w:p w14:paraId="17D41706" w14:textId="79559E4B" w:rsidR="00C6554A" w:rsidRPr="00514122" w:rsidRDefault="00B0478C" w:rsidP="00B0478C">
      <w:pPr>
        <w:pStyle w:val="ListBullet"/>
        <w:numPr>
          <w:ilvl w:val="0"/>
          <w:numId w:val="0"/>
        </w:numPr>
        <w:ind w:left="720"/>
      </w:pPr>
      <w:r>
        <w:rPr>
          <w:noProof/>
        </w:rPr>
        <w:drawing>
          <wp:anchor distT="0" distB="0" distL="114300" distR="114300" simplePos="0" relativeHeight="251655168" behindDoc="1" locked="0" layoutInCell="1" allowOverlap="1" wp14:anchorId="69B1F4B9" wp14:editId="20E4F9B0">
            <wp:simplePos x="0" y="0"/>
            <wp:positionH relativeFrom="column">
              <wp:posOffset>53340</wp:posOffset>
            </wp:positionH>
            <wp:positionV relativeFrom="paragraph">
              <wp:posOffset>3136265</wp:posOffset>
            </wp:positionV>
            <wp:extent cx="5486400" cy="2700020"/>
            <wp:effectExtent l="0" t="0" r="0" b="5080"/>
            <wp:wrapTight wrapText="bothSides">
              <wp:wrapPolygon edited="0">
                <wp:start x="0" y="0"/>
                <wp:lineTo x="0" y="21488"/>
                <wp:lineTo x="21525" y="21488"/>
                <wp:lineTo x="21525" y="0"/>
                <wp:lineTo x="0" y="0"/>
              </wp:wrapPolygon>
            </wp:wrapTight>
            <wp:docPr id="116364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43207" name="Picture 11636432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r>
        <w:rPr>
          <w:noProof/>
        </w:rPr>
        <w:drawing>
          <wp:anchor distT="0" distB="0" distL="114300" distR="114300" simplePos="0" relativeHeight="251654144" behindDoc="1" locked="0" layoutInCell="1" allowOverlap="1" wp14:anchorId="6D4FD6C4" wp14:editId="209F78AB">
            <wp:simplePos x="0" y="0"/>
            <wp:positionH relativeFrom="column">
              <wp:posOffset>106680</wp:posOffset>
            </wp:positionH>
            <wp:positionV relativeFrom="paragraph">
              <wp:posOffset>164465</wp:posOffset>
            </wp:positionV>
            <wp:extent cx="5486400" cy="2700020"/>
            <wp:effectExtent l="0" t="0" r="0" b="5080"/>
            <wp:wrapTight wrapText="bothSides">
              <wp:wrapPolygon edited="0">
                <wp:start x="0" y="0"/>
                <wp:lineTo x="0" y="21488"/>
                <wp:lineTo x="21525" y="21488"/>
                <wp:lineTo x="21525" y="0"/>
                <wp:lineTo x="0" y="0"/>
              </wp:wrapPolygon>
            </wp:wrapTight>
            <wp:docPr id="4082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243" name="Picture 40828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p>
    <w:p w14:paraId="31897559" w14:textId="1EDB0361" w:rsidR="00B0478C" w:rsidRDefault="00B0478C" w:rsidP="00B0478C">
      <w:r>
        <w:t>After the complete installation of DVWA we will get automatically redirected to the webpage.</w:t>
      </w:r>
    </w:p>
    <w:p w14:paraId="531D519D" w14:textId="77777777" w:rsidR="00B0478C" w:rsidRDefault="00B0478C">
      <w:r>
        <w:br w:type="page"/>
      </w:r>
    </w:p>
    <w:p w14:paraId="2AD740BB" w14:textId="377ECD9F" w:rsidR="00B0478C" w:rsidRPr="00B0478C" w:rsidRDefault="00B0478C" w:rsidP="00B0478C">
      <w:r>
        <w:rPr>
          <w:noProof/>
        </w:rPr>
        <w:lastRenderedPageBreak/>
        <w:drawing>
          <wp:anchor distT="0" distB="0" distL="114300" distR="114300" simplePos="0" relativeHeight="251660288" behindDoc="1" locked="0" layoutInCell="1" allowOverlap="1" wp14:anchorId="16A31080" wp14:editId="3489AC30">
            <wp:simplePos x="0" y="0"/>
            <wp:positionH relativeFrom="column">
              <wp:posOffset>0</wp:posOffset>
            </wp:positionH>
            <wp:positionV relativeFrom="paragraph">
              <wp:posOffset>0</wp:posOffset>
            </wp:positionV>
            <wp:extent cx="5486400" cy="2700020"/>
            <wp:effectExtent l="0" t="0" r="0" b="5080"/>
            <wp:wrapTight wrapText="bothSides">
              <wp:wrapPolygon edited="0">
                <wp:start x="0" y="0"/>
                <wp:lineTo x="0" y="21488"/>
                <wp:lineTo x="21525" y="21488"/>
                <wp:lineTo x="21525" y="0"/>
                <wp:lineTo x="0" y="0"/>
              </wp:wrapPolygon>
            </wp:wrapTight>
            <wp:docPr id="43599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9800" name="Picture 43599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p>
    <w:p w14:paraId="3FD5B0C7" w14:textId="75EC74EA" w:rsidR="00B0478C" w:rsidRPr="00B0478C" w:rsidRDefault="00B0478C" w:rsidP="00B0478C">
      <w:r>
        <w:t xml:space="preserve">The default username is admin and password is password. Then in the next page </w:t>
      </w:r>
      <w:r w:rsidR="00153B27">
        <w:t xml:space="preserve">you should be asked for reset your </w:t>
      </w:r>
      <w:proofErr w:type="gramStart"/>
      <w:r w:rsidR="00153B27">
        <w:t>database(</w:t>
      </w:r>
      <w:proofErr w:type="gramEnd"/>
      <w:r w:rsidR="00153B27">
        <w:t xml:space="preserve">forgot to take that screenshot). Click that button. Installation complete. Then once again you will be redirected to login page, use the default credentials again. Then you will get to see this page </w:t>
      </w:r>
    </w:p>
    <w:p w14:paraId="49778082" w14:textId="46E90DEF" w:rsidR="00E1633B" w:rsidRDefault="00153B27" w:rsidP="00B0478C">
      <w:r>
        <w:rPr>
          <w:noProof/>
        </w:rPr>
        <w:drawing>
          <wp:anchor distT="0" distB="0" distL="114300" distR="114300" simplePos="0" relativeHeight="251657216" behindDoc="1" locked="0" layoutInCell="1" allowOverlap="1" wp14:anchorId="2259EB23" wp14:editId="43ADDF84">
            <wp:simplePos x="0" y="0"/>
            <wp:positionH relativeFrom="margin">
              <wp:align>right</wp:align>
            </wp:positionH>
            <wp:positionV relativeFrom="paragraph">
              <wp:posOffset>201930</wp:posOffset>
            </wp:positionV>
            <wp:extent cx="5486400" cy="2700020"/>
            <wp:effectExtent l="0" t="0" r="0" b="5080"/>
            <wp:wrapTopAndBottom/>
            <wp:docPr id="656003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03701" name="Picture 6560037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p>
    <w:p w14:paraId="3CB4966C" w14:textId="77777777" w:rsidR="00153B27" w:rsidRPr="00153B27" w:rsidRDefault="00153B27" w:rsidP="00153B27"/>
    <w:p w14:paraId="28B949C0" w14:textId="77777777" w:rsidR="00153B27" w:rsidRPr="00153B27" w:rsidRDefault="00153B27" w:rsidP="00153B27"/>
    <w:p w14:paraId="60CB9714" w14:textId="155352EF" w:rsidR="00153B27" w:rsidRPr="00153B27" w:rsidRDefault="00153B27" w:rsidP="00153B27">
      <w:r>
        <w:t>The whole set up is complete.</w:t>
      </w:r>
    </w:p>
    <w:p w14:paraId="230044C6" w14:textId="20DAFF69" w:rsidR="00153B27" w:rsidRDefault="00153B27" w:rsidP="00153B27"/>
    <w:p w14:paraId="6CFF17B1" w14:textId="517FD573" w:rsidR="00153B27" w:rsidRDefault="00153B27" w:rsidP="00153B27">
      <w:pPr>
        <w:pStyle w:val="Heading1"/>
      </w:pPr>
      <w:r>
        <w:lastRenderedPageBreak/>
        <w:t>SQL injection(low)</w:t>
      </w:r>
    </w:p>
    <w:p w14:paraId="347C00D2" w14:textId="6EB05FD8" w:rsidR="00153B27" w:rsidRDefault="00153B27" w:rsidP="00153B27">
      <w:r>
        <w:t xml:space="preserve">First I got to see the page and thought </w:t>
      </w:r>
      <w:r w:rsidR="005D7912">
        <w:t xml:space="preserve">of how to inject the </w:t>
      </w:r>
      <w:proofErr w:type="gramStart"/>
      <w:r w:rsidR="005D7912">
        <w:t>code(</w:t>
      </w:r>
      <w:proofErr w:type="gramEnd"/>
      <w:r w:rsidR="005D7912">
        <w:t>no problem for finding the place to inject).</w:t>
      </w:r>
    </w:p>
    <w:p w14:paraId="301EB5A5" w14:textId="7F59CC63" w:rsidR="005D7912" w:rsidRPr="00153B27" w:rsidRDefault="005D7912" w:rsidP="00153B27">
      <w:r>
        <w:rPr>
          <w:noProof/>
        </w:rPr>
        <w:drawing>
          <wp:anchor distT="0" distB="0" distL="114300" distR="114300" simplePos="0" relativeHeight="251662336" behindDoc="1" locked="0" layoutInCell="1" allowOverlap="1" wp14:anchorId="29C2E1D8" wp14:editId="3635062F">
            <wp:simplePos x="0" y="0"/>
            <wp:positionH relativeFrom="column">
              <wp:posOffset>0</wp:posOffset>
            </wp:positionH>
            <wp:positionV relativeFrom="paragraph">
              <wp:posOffset>1905</wp:posOffset>
            </wp:positionV>
            <wp:extent cx="5486400" cy="2700020"/>
            <wp:effectExtent l="0" t="0" r="0" b="5080"/>
            <wp:wrapTight wrapText="bothSides">
              <wp:wrapPolygon edited="0">
                <wp:start x="0" y="0"/>
                <wp:lineTo x="0" y="21488"/>
                <wp:lineTo x="21525" y="21488"/>
                <wp:lineTo x="21525" y="0"/>
                <wp:lineTo x="0" y="0"/>
              </wp:wrapPolygon>
            </wp:wrapTight>
            <wp:docPr id="1972338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38789" name="Picture 19723387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p>
    <w:p w14:paraId="57C2263F" w14:textId="757452CA" w:rsidR="005D7912" w:rsidRDefault="005D7912" w:rsidP="00153B27">
      <w:proofErr w:type="gramStart"/>
      <w:r>
        <w:t>First</w:t>
      </w:r>
      <w:proofErr w:type="gramEnd"/>
      <w:r>
        <w:t xml:space="preserve"> I used simple one’s but that was not helpful to getting inside the database. Went through many websites and at last I used </w:t>
      </w:r>
      <w:r w:rsidRPr="005D7912">
        <w:rPr>
          <w:b/>
          <w:bCs/>
          <w:highlight w:val="yellow"/>
        </w:rPr>
        <w:t>%' and 1=</w:t>
      </w:r>
      <w:r w:rsidRPr="005D7912">
        <w:rPr>
          <w:b/>
          <w:bCs/>
          <w:highlight w:val="yellow"/>
        </w:rPr>
        <w:t>0</w:t>
      </w:r>
      <w:r w:rsidRPr="005D7912">
        <w:rPr>
          <w:b/>
          <w:bCs/>
          <w:highlight w:val="yellow"/>
        </w:rPr>
        <w:t xml:space="preserve"> union select null, </w:t>
      </w:r>
      <w:proofErr w:type="spellStart"/>
      <w:r w:rsidRPr="005D7912">
        <w:rPr>
          <w:b/>
          <w:bCs/>
          <w:highlight w:val="yellow"/>
        </w:rPr>
        <w:t>concat</w:t>
      </w:r>
      <w:proofErr w:type="spellEnd"/>
      <w:r w:rsidRPr="005D7912">
        <w:rPr>
          <w:b/>
          <w:bCs/>
          <w:highlight w:val="yellow"/>
        </w:rPr>
        <w:t>(first_name,0x0</w:t>
      </w:r>
      <w:proofErr w:type="gramStart"/>
      <w:r w:rsidRPr="005D7912">
        <w:rPr>
          <w:b/>
          <w:bCs/>
          <w:highlight w:val="yellow"/>
        </w:rPr>
        <w:t>a,last</w:t>
      </w:r>
      <w:proofErr w:type="gramEnd"/>
      <w:r w:rsidRPr="005D7912">
        <w:rPr>
          <w:b/>
          <w:bCs/>
          <w:highlight w:val="yellow"/>
        </w:rPr>
        <w:t>_name,0x0a,user,0x0a,password) from users #</w:t>
      </w:r>
      <w:r>
        <w:rPr>
          <w:b/>
          <w:bCs/>
        </w:rPr>
        <w:t xml:space="preserve"> </w:t>
      </w:r>
      <w:r>
        <w:t xml:space="preserve">which I got from </w:t>
      </w:r>
      <w:proofErr w:type="spellStart"/>
      <w:r>
        <w:t>portswigger</w:t>
      </w:r>
      <w:proofErr w:type="spellEnd"/>
      <w:r>
        <w:t xml:space="preserve"> </w:t>
      </w:r>
      <w:proofErr w:type="spellStart"/>
      <w:r>
        <w:t>cheatsheet</w:t>
      </w:r>
      <w:proofErr w:type="spellEnd"/>
      <w:r>
        <w:t>.</w:t>
      </w:r>
    </w:p>
    <w:p w14:paraId="2B3D1328" w14:textId="7257E431" w:rsidR="005D7912" w:rsidRPr="005D7912" w:rsidRDefault="005D7912" w:rsidP="00153B27">
      <w:r>
        <w:rPr>
          <w:noProof/>
        </w:rPr>
        <w:drawing>
          <wp:inline distT="0" distB="0" distL="0" distR="0" wp14:anchorId="30DA238A" wp14:editId="6DB43A7F">
            <wp:extent cx="5486400" cy="2700020"/>
            <wp:effectExtent l="0" t="0" r="0" b="5080"/>
            <wp:docPr id="263802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2303" name="Picture 2638023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inline>
        </w:drawing>
      </w:r>
    </w:p>
    <w:p w14:paraId="52539D8E" w14:textId="5A46A76C" w:rsidR="00153B27" w:rsidRPr="00153B27" w:rsidRDefault="005D7912" w:rsidP="00153B27">
      <w:r>
        <w:t xml:space="preserve">After executing the </w:t>
      </w:r>
      <w:proofErr w:type="gramStart"/>
      <w:r>
        <w:t>above mentioned</w:t>
      </w:r>
      <w:proofErr w:type="gramEnd"/>
      <w:r>
        <w:t xml:space="preserve"> code, this was the result. Got the first and last names and cookies of the users.</w:t>
      </w:r>
    </w:p>
    <w:p w14:paraId="078E4508" w14:textId="006F4D12" w:rsidR="00153B27" w:rsidRDefault="005D7912" w:rsidP="005D7912">
      <w:pPr>
        <w:pStyle w:val="Heading1"/>
      </w:pPr>
      <w:r>
        <w:lastRenderedPageBreak/>
        <w:t>SQL injection(medium)</w:t>
      </w:r>
    </w:p>
    <w:p w14:paraId="2EF78EC6" w14:textId="6854B735" w:rsidR="005D7912" w:rsidRDefault="005D7912" w:rsidP="005D7912">
      <w:r>
        <w:t>After changing the setting to medium</w:t>
      </w:r>
      <w:r w:rsidR="00835DB7">
        <w:t xml:space="preserve">, </w:t>
      </w:r>
      <w:proofErr w:type="spellStart"/>
      <w:r w:rsidR="00835DB7">
        <w:t>sqli</w:t>
      </w:r>
      <w:proofErr w:type="spellEnd"/>
      <w:r w:rsidR="00835DB7">
        <w:t xml:space="preserve"> page was </w:t>
      </w:r>
      <w:proofErr w:type="gramStart"/>
      <w:r w:rsidR="00835DB7">
        <w:t>slight</w:t>
      </w:r>
      <w:proofErr w:type="gramEnd"/>
      <w:r w:rsidR="00835DB7">
        <w:t xml:space="preserve"> different.</w:t>
      </w:r>
    </w:p>
    <w:p w14:paraId="0819847A" w14:textId="726ECBD0" w:rsidR="00835DB7" w:rsidRPr="005D7912" w:rsidRDefault="00835DB7" w:rsidP="005D7912">
      <w:r>
        <w:rPr>
          <w:noProof/>
        </w:rPr>
        <w:drawing>
          <wp:anchor distT="0" distB="0" distL="114300" distR="114300" simplePos="0" relativeHeight="251663360" behindDoc="1" locked="0" layoutInCell="1" allowOverlap="1" wp14:anchorId="1F8DE752" wp14:editId="10C64EE1">
            <wp:simplePos x="0" y="0"/>
            <wp:positionH relativeFrom="column">
              <wp:posOffset>0</wp:posOffset>
            </wp:positionH>
            <wp:positionV relativeFrom="paragraph">
              <wp:posOffset>-635</wp:posOffset>
            </wp:positionV>
            <wp:extent cx="5486400" cy="2700020"/>
            <wp:effectExtent l="0" t="0" r="0" b="5080"/>
            <wp:wrapTight wrapText="bothSides">
              <wp:wrapPolygon edited="0">
                <wp:start x="0" y="0"/>
                <wp:lineTo x="0" y="21488"/>
                <wp:lineTo x="21525" y="21488"/>
                <wp:lineTo x="21525" y="0"/>
                <wp:lineTo x="0" y="0"/>
              </wp:wrapPolygon>
            </wp:wrapTight>
            <wp:docPr id="2027839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39514" name="Picture 20278395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p>
    <w:p w14:paraId="6853CD40" w14:textId="4BAA3769" w:rsidR="00835DB7" w:rsidRDefault="00DD041C" w:rsidP="00153B27">
      <w:r>
        <w:rPr>
          <w:noProof/>
        </w:rPr>
        <w:drawing>
          <wp:anchor distT="0" distB="0" distL="114300" distR="114300" simplePos="0" relativeHeight="251659264" behindDoc="1" locked="0" layoutInCell="1" allowOverlap="1" wp14:anchorId="5815C901" wp14:editId="75AB6A68">
            <wp:simplePos x="0" y="0"/>
            <wp:positionH relativeFrom="margin">
              <wp:align>right</wp:align>
            </wp:positionH>
            <wp:positionV relativeFrom="paragraph">
              <wp:posOffset>941705</wp:posOffset>
            </wp:positionV>
            <wp:extent cx="5486400" cy="2700020"/>
            <wp:effectExtent l="0" t="0" r="0" b="5080"/>
            <wp:wrapTight wrapText="bothSides">
              <wp:wrapPolygon edited="0">
                <wp:start x="0" y="0"/>
                <wp:lineTo x="0" y="21488"/>
                <wp:lineTo x="21525" y="21488"/>
                <wp:lineTo x="21525" y="0"/>
                <wp:lineTo x="0" y="0"/>
              </wp:wrapPolygon>
            </wp:wrapTight>
            <wp:docPr id="2046982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2336" name="Picture 20469823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r w:rsidR="00835DB7">
        <w:t xml:space="preserve">There </w:t>
      </w:r>
      <w:proofErr w:type="gramStart"/>
      <w:r w:rsidR="00835DB7">
        <w:t>was</w:t>
      </w:r>
      <w:proofErr w:type="gramEnd"/>
      <w:r w:rsidR="00835DB7">
        <w:t xml:space="preserve"> only buttons</w:t>
      </w:r>
      <w:r>
        <w:t xml:space="preserve"> of navigating </w:t>
      </w:r>
      <w:proofErr w:type="spellStart"/>
      <w:r>
        <w:t>userid</w:t>
      </w:r>
      <w:proofErr w:type="spellEnd"/>
      <w:r>
        <w:t xml:space="preserve"> and submit,</w:t>
      </w:r>
      <w:r w:rsidR="00835DB7">
        <w:t xml:space="preserve"> no comment options to inject then I tried some codes from port swigger </w:t>
      </w:r>
      <w:proofErr w:type="spellStart"/>
      <w:r w:rsidR="00835DB7">
        <w:t>cheatsheet</w:t>
      </w:r>
      <w:proofErr w:type="spellEnd"/>
      <w:r w:rsidR="00835DB7">
        <w:t xml:space="preserve"> and medium articles and injected them in URL that was also unsuccessful. Later then went to developer tools hoping that </w:t>
      </w:r>
      <w:proofErr w:type="spellStart"/>
      <w:r w:rsidR="00835DB7">
        <w:t>i’ll</w:t>
      </w:r>
      <w:proofErr w:type="spellEnd"/>
      <w:r w:rsidR="00835DB7">
        <w:t xml:space="preserve"> get an idea.</w:t>
      </w:r>
    </w:p>
    <w:p w14:paraId="5A45F116" w14:textId="2FCA9B16" w:rsidR="00835DB7" w:rsidRPr="00153B27" w:rsidRDefault="00DD041C" w:rsidP="00153B27">
      <w:r>
        <w:t xml:space="preserve">Then I went to research for </w:t>
      </w:r>
      <w:proofErr w:type="spellStart"/>
      <w:r>
        <w:t>sql</w:t>
      </w:r>
      <w:proofErr w:type="spellEnd"/>
      <w:r>
        <w:t xml:space="preserve"> injection through developer tools contents and used </w:t>
      </w:r>
      <w:proofErr w:type="spellStart"/>
      <w:r>
        <w:t>pentestGPT</w:t>
      </w:r>
      <w:proofErr w:type="spellEnd"/>
      <w:r>
        <w:t xml:space="preserve">. </w:t>
      </w:r>
    </w:p>
    <w:p w14:paraId="14A3B6DA" w14:textId="26E2F6F4" w:rsidR="00DD041C" w:rsidRDefault="00DD041C" w:rsidP="00153B27">
      <w:proofErr w:type="spellStart"/>
      <w:r>
        <w:lastRenderedPageBreak/>
        <w:t>PentestGPT</w:t>
      </w:r>
      <w:proofErr w:type="spellEnd"/>
      <w:r>
        <w:t xml:space="preserve"> gave OR 1=1</w:t>
      </w:r>
      <w:proofErr w:type="gramStart"/>
      <w:r>
        <w:t>#  command</w:t>
      </w:r>
      <w:proofErr w:type="gramEnd"/>
      <w:r>
        <w:t xml:space="preserve"> to use this on any value of the </w:t>
      </w:r>
      <w:proofErr w:type="spellStart"/>
      <w:r>
        <w:t>userID</w:t>
      </w:r>
      <w:proofErr w:type="spellEnd"/>
      <w:r>
        <w:t xml:space="preserve"> button and then I clicked submit.</w:t>
      </w:r>
    </w:p>
    <w:p w14:paraId="53696170" w14:textId="132CFC45" w:rsidR="00153B27" w:rsidRDefault="00DD041C" w:rsidP="00153B27">
      <w:r>
        <w:rPr>
          <w:noProof/>
        </w:rPr>
        <w:drawing>
          <wp:anchor distT="0" distB="0" distL="114300" distR="114300" simplePos="0" relativeHeight="251665408" behindDoc="1" locked="0" layoutInCell="1" allowOverlap="1" wp14:anchorId="3FD6A740" wp14:editId="0B487489">
            <wp:simplePos x="0" y="0"/>
            <wp:positionH relativeFrom="column">
              <wp:posOffset>0</wp:posOffset>
            </wp:positionH>
            <wp:positionV relativeFrom="paragraph">
              <wp:posOffset>635</wp:posOffset>
            </wp:positionV>
            <wp:extent cx="5486400" cy="2700020"/>
            <wp:effectExtent l="0" t="0" r="0" b="5080"/>
            <wp:wrapTight wrapText="bothSides">
              <wp:wrapPolygon edited="0">
                <wp:start x="0" y="0"/>
                <wp:lineTo x="0" y="21488"/>
                <wp:lineTo x="21525" y="21488"/>
                <wp:lineTo x="21525" y="0"/>
                <wp:lineTo x="0" y="0"/>
              </wp:wrapPolygon>
            </wp:wrapTight>
            <wp:docPr id="1188685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5137" name="Picture 11886851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r>
        <w:t xml:space="preserve"> </w:t>
      </w:r>
    </w:p>
    <w:p w14:paraId="2C7A2919" w14:textId="37F21080" w:rsidR="00DD041C" w:rsidRDefault="00DD041C" w:rsidP="00153B27">
      <w:r>
        <w:t>Then on the next page…….</w:t>
      </w:r>
    </w:p>
    <w:p w14:paraId="4613DE16" w14:textId="717A99FC" w:rsidR="00DD041C" w:rsidRDefault="00DD041C" w:rsidP="00153B27">
      <w:r>
        <w:rPr>
          <w:noProof/>
        </w:rPr>
        <w:drawing>
          <wp:anchor distT="0" distB="0" distL="114300" distR="114300" simplePos="0" relativeHeight="251666432" behindDoc="1" locked="0" layoutInCell="1" allowOverlap="1" wp14:anchorId="64187797" wp14:editId="266BA93E">
            <wp:simplePos x="0" y="0"/>
            <wp:positionH relativeFrom="column">
              <wp:posOffset>0</wp:posOffset>
            </wp:positionH>
            <wp:positionV relativeFrom="paragraph">
              <wp:posOffset>3175</wp:posOffset>
            </wp:positionV>
            <wp:extent cx="5486400" cy="2700020"/>
            <wp:effectExtent l="0" t="0" r="0" b="5080"/>
            <wp:wrapTight wrapText="bothSides">
              <wp:wrapPolygon edited="0">
                <wp:start x="0" y="0"/>
                <wp:lineTo x="0" y="21488"/>
                <wp:lineTo x="21525" y="21488"/>
                <wp:lineTo x="21525" y="0"/>
                <wp:lineTo x="0" y="0"/>
              </wp:wrapPolygon>
            </wp:wrapTight>
            <wp:docPr id="500168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8435" name="Picture 5001684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p>
    <w:p w14:paraId="4AD8FA82" w14:textId="0AC761CE" w:rsidR="00302FAB" w:rsidRDefault="00DD041C" w:rsidP="00DD041C">
      <w:r>
        <w:t>I got the first and last name of every user</w:t>
      </w:r>
      <w:r w:rsidR="00302FAB">
        <w:t>.</w:t>
      </w:r>
    </w:p>
    <w:p w14:paraId="3C6353F8" w14:textId="50A7ACE3" w:rsidR="00302FAB" w:rsidRDefault="00302FAB">
      <w:r>
        <w:br w:type="page"/>
      </w:r>
    </w:p>
    <w:p w14:paraId="20E66738" w14:textId="1F6BC303" w:rsidR="00A311D2" w:rsidRDefault="00A311D2" w:rsidP="00A311D2">
      <w:pPr>
        <w:pStyle w:val="Heading1"/>
      </w:pPr>
      <w:r>
        <w:lastRenderedPageBreak/>
        <w:t xml:space="preserve">SQL </w:t>
      </w:r>
      <w:proofErr w:type="gramStart"/>
      <w:r>
        <w:t>injection(</w:t>
      </w:r>
      <w:proofErr w:type="gramEnd"/>
      <w:r>
        <w:t>High</w:t>
      </w:r>
      <w:r>
        <w:t>)</w:t>
      </w:r>
    </w:p>
    <w:p w14:paraId="1FB48535" w14:textId="77777777" w:rsidR="00A311D2" w:rsidRDefault="00A311D2" w:rsidP="00A311D2">
      <w:r>
        <w:t xml:space="preserve">In SQLi high mode the interface different. There was a hyperlink texting </w:t>
      </w:r>
      <w:proofErr w:type="gramStart"/>
      <w:r>
        <w:t>click</w:t>
      </w:r>
      <w:proofErr w:type="gramEnd"/>
      <w:r>
        <w:t xml:space="preserve"> here to change your id. After clicking that link another window showed up.</w:t>
      </w:r>
    </w:p>
    <w:p w14:paraId="1A20755A" w14:textId="6A1E5F62" w:rsidR="00A311D2" w:rsidRPr="00A311D2" w:rsidRDefault="00A311D2" w:rsidP="00A311D2">
      <w:r>
        <w:rPr>
          <w:noProof/>
        </w:rPr>
        <w:drawing>
          <wp:anchor distT="0" distB="0" distL="114300" distR="114300" simplePos="0" relativeHeight="251667456" behindDoc="1" locked="0" layoutInCell="1" allowOverlap="1" wp14:anchorId="2A3E3474" wp14:editId="445E27B8">
            <wp:simplePos x="0" y="0"/>
            <wp:positionH relativeFrom="column">
              <wp:posOffset>0</wp:posOffset>
            </wp:positionH>
            <wp:positionV relativeFrom="paragraph">
              <wp:posOffset>1905</wp:posOffset>
            </wp:positionV>
            <wp:extent cx="5486400" cy="2700020"/>
            <wp:effectExtent l="0" t="0" r="0" b="5080"/>
            <wp:wrapTight wrapText="bothSides">
              <wp:wrapPolygon edited="0">
                <wp:start x="0" y="0"/>
                <wp:lineTo x="0" y="21488"/>
                <wp:lineTo x="21525" y="21488"/>
                <wp:lineTo x="21525" y="0"/>
                <wp:lineTo x="0" y="0"/>
              </wp:wrapPolygon>
            </wp:wrapTight>
            <wp:docPr id="1347575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7507" name="Picture 1347575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r>
        <w:t xml:space="preserve">  </w:t>
      </w:r>
    </w:p>
    <w:p w14:paraId="4BA0683D" w14:textId="2ACDBDEE" w:rsidR="00DD041C" w:rsidRDefault="00A311D2" w:rsidP="00DD041C">
      <w:r>
        <w:rPr>
          <w:noProof/>
        </w:rPr>
        <w:drawing>
          <wp:anchor distT="0" distB="0" distL="114300" distR="114300" simplePos="0" relativeHeight="251661312" behindDoc="1" locked="0" layoutInCell="1" allowOverlap="1" wp14:anchorId="45998173" wp14:editId="5666E4A3">
            <wp:simplePos x="0" y="0"/>
            <wp:positionH relativeFrom="column">
              <wp:posOffset>45720</wp:posOffset>
            </wp:positionH>
            <wp:positionV relativeFrom="paragraph">
              <wp:posOffset>509905</wp:posOffset>
            </wp:positionV>
            <wp:extent cx="5486400" cy="2700020"/>
            <wp:effectExtent l="0" t="0" r="0" b="5080"/>
            <wp:wrapTight wrapText="bothSides">
              <wp:wrapPolygon edited="0">
                <wp:start x="0" y="0"/>
                <wp:lineTo x="0" y="21488"/>
                <wp:lineTo x="21525" y="21488"/>
                <wp:lineTo x="21525" y="0"/>
                <wp:lineTo x="0" y="0"/>
              </wp:wrapPolygon>
            </wp:wrapTight>
            <wp:docPr id="748266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6637" name="Picture 748266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r>
        <w:t>In that window there was a box to text session id. I enter 1 and gave the first and surnames of user number 1.</w:t>
      </w:r>
    </w:p>
    <w:p w14:paraId="67D60BB1" w14:textId="31FC1DB7" w:rsidR="00A311D2" w:rsidRDefault="00A311D2">
      <w:r>
        <w:br w:type="page"/>
      </w:r>
    </w:p>
    <w:p w14:paraId="300CCF8C" w14:textId="00DB2FB4" w:rsidR="00A311D2" w:rsidRDefault="00506DBE" w:rsidP="00DD041C">
      <w:r>
        <w:lastRenderedPageBreak/>
        <w:t xml:space="preserve">Then I again went for researching for what to do in this </w:t>
      </w:r>
      <w:proofErr w:type="spellStart"/>
      <w:r>
        <w:t>snenario</w:t>
      </w:r>
      <w:proofErr w:type="spellEnd"/>
      <w:r>
        <w:t xml:space="preserve">. </w:t>
      </w:r>
    </w:p>
    <w:p w14:paraId="6CDBC2F2" w14:textId="5D1C35EB" w:rsidR="00506DBE" w:rsidRDefault="00506DBE" w:rsidP="00DD041C">
      <w:r w:rsidRPr="00506DBE">
        <w:rPr>
          <w:b/>
          <w:bCs/>
          <w:highlight w:val="yellow"/>
        </w:rPr>
        <w:t xml:space="preserve">1' UNION SELECT </w:t>
      </w:r>
      <w:proofErr w:type="spellStart"/>
      <w:proofErr w:type="gramStart"/>
      <w:r w:rsidRPr="00506DBE">
        <w:rPr>
          <w:b/>
          <w:bCs/>
          <w:highlight w:val="yellow"/>
        </w:rPr>
        <w:t>user,password</w:t>
      </w:r>
      <w:proofErr w:type="spellEnd"/>
      <w:proofErr w:type="gramEnd"/>
      <w:r w:rsidRPr="00506DBE">
        <w:rPr>
          <w:b/>
          <w:bCs/>
          <w:highlight w:val="yellow"/>
        </w:rPr>
        <w:t xml:space="preserve"> from users #</w:t>
      </w:r>
      <w:r>
        <w:rPr>
          <w:b/>
          <w:bCs/>
        </w:rPr>
        <w:t xml:space="preserve"> </w:t>
      </w:r>
      <w:proofErr w:type="spellStart"/>
      <w:r>
        <w:t>i</w:t>
      </w:r>
      <w:proofErr w:type="spellEnd"/>
      <w:r>
        <w:t xml:space="preserve"> got this command from medium article of Kamal S and said to use this command after the execution of session id.</w:t>
      </w:r>
    </w:p>
    <w:p w14:paraId="18D32239" w14:textId="6ABC463F" w:rsidR="00506DBE" w:rsidRDefault="00506DBE" w:rsidP="00DD041C">
      <w:r>
        <w:rPr>
          <w:noProof/>
        </w:rPr>
        <w:drawing>
          <wp:anchor distT="0" distB="0" distL="114300" distR="114300" simplePos="0" relativeHeight="251669504" behindDoc="1" locked="0" layoutInCell="1" allowOverlap="1" wp14:anchorId="5637337D" wp14:editId="1186F780">
            <wp:simplePos x="0" y="0"/>
            <wp:positionH relativeFrom="column">
              <wp:posOffset>0</wp:posOffset>
            </wp:positionH>
            <wp:positionV relativeFrom="paragraph">
              <wp:posOffset>-1270</wp:posOffset>
            </wp:positionV>
            <wp:extent cx="5486400" cy="2700020"/>
            <wp:effectExtent l="0" t="0" r="0" b="5080"/>
            <wp:wrapTight wrapText="bothSides">
              <wp:wrapPolygon edited="0">
                <wp:start x="0" y="0"/>
                <wp:lineTo x="0" y="21488"/>
                <wp:lineTo x="21525" y="21488"/>
                <wp:lineTo x="21525" y="0"/>
                <wp:lineTo x="0" y="0"/>
              </wp:wrapPolygon>
            </wp:wrapTight>
            <wp:docPr id="327713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3621" name="Picture 3277136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00020"/>
                    </a:xfrm>
                    <a:prstGeom prst="rect">
                      <a:avLst/>
                    </a:prstGeom>
                  </pic:spPr>
                </pic:pic>
              </a:graphicData>
            </a:graphic>
          </wp:anchor>
        </w:drawing>
      </w:r>
    </w:p>
    <w:p w14:paraId="7E476025" w14:textId="0AB89430" w:rsidR="00506DBE" w:rsidRPr="00506DBE" w:rsidRDefault="00506DBE" w:rsidP="00506DBE">
      <w:r>
        <w:t xml:space="preserve">After entering that </w:t>
      </w:r>
      <w:proofErr w:type="gramStart"/>
      <w:r>
        <w:t>command</w:t>
      </w:r>
      <w:proofErr w:type="gramEnd"/>
      <w:r>
        <w:t xml:space="preserve"> I got the first names and session cookies of the users. </w:t>
      </w:r>
    </w:p>
    <w:sectPr w:rsidR="00506DBE" w:rsidRPr="00506DBE">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54B1C" w14:textId="77777777" w:rsidR="00B0478C" w:rsidRDefault="00B0478C" w:rsidP="00C6554A">
      <w:pPr>
        <w:spacing w:before="0" w:after="0" w:line="240" w:lineRule="auto"/>
      </w:pPr>
      <w:r>
        <w:separator/>
      </w:r>
    </w:p>
  </w:endnote>
  <w:endnote w:type="continuationSeparator" w:id="0">
    <w:p w14:paraId="432A592C" w14:textId="77777777" w:rsidR="00B0478C" w:rsidRDefault="00B0478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FA6EB" w14:textId="77777777" w:rsidR="00E1633B"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50EF1" w14:textId="77777777" w:rsidR="00B0478C" w:rsidRDefault="00B0478C" w:rsidP="00C6554A">
      <w:pPr>
        <w:spacing w:before="0" w:after="0" w:line="240" w:lineRule="auto"/>
      </w:pPr>
      <w:r>
        <w:separator/>
      </w:r>
    </w:p>
  </w:footnote>
  <w:footnote w:type="continuationSeparator" w:id="0">
    <w:p w14:paraId="1C6CA933" w14:textId="77777777" w:rsidR="00B0478C" w:rsidRDefault="00B0478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15654899">
    <w:abstractNumId w:val="9"/>
  </w:num>
  <w:num w:numId="2" w16cid:durableId="1126191666">
    <w:abstractNumId w:val="8"/>
  </w:num>
  <w:num w:numId="3" w16cid:durableId="1869902801">
    <w:abstractNumId w:val="8"/>
  </w:num>
  <w:num w:numId="4" w16cid:durableId="1889409679">
    <w:abstractNumId w:val="9"/>
  </w:num>
  <w:num w:numId="5" w16cid:durableId="1270309109">
    <w:abstractNumId w:val="12"/>
  </w:num>
  <w:num w:numId="6" w16cid:durableId="1939436148">
    <w:abstractNumId w:val="10"/>
  </w:num>
  <w:num w:numId="7" w16cid:durableId="329992165">
    <w:abstractNumId w:val="11"/>
  </w:num>
  <w:num w:numId="8" w16cid:durableId="64691217">
    <w:abstractNumId w:val="7"/>
  </w:num>
  <w:num w:numId="9" w16cid:durableId="183717210">
    <w:abstractNumId w:val="6"/>
  </w:num>
  <w:num w:numId="10" w16cid:durableId="1747217486">
    <w:abstractNumId w:val="5"/>
  </w:num>
  <w:num w:numId="11" w16cid:durableId="1964116079">
    <w:abstractNumId w:val="4"/>
  </w:num>
  <w:num w:numId="12" w16cid:durableId="1119105547">
    <w:abstractNumId w:val="3"/>
  </w:num>
  <w:num w:numId="13" w16cid:durableId="1184786677">
    <w:abstractNumId w:val="2"/>
  </w:num>
  <w:num w:numId="14" w16cid:durableId="1977291241">
    <w:abstractNumId w:val="1"/>
  </w:num>
  <w:num w:numId="15" w16cid:durableId="2065760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8C"/>
    <w:rsid w:val="00153B27"/>
    <w:rsid w:val="002554CD"/>
    <w:rsid w:val="00293B83"/>
    <w:rsid w:val="002B4294"/>
    <w:rsid w:val="00302FAB"/>
    <w:rsid w:val="00333D0D"/>
    <w:rsid w:val="004C049F"/>
    <w:rsid w:val="005000E2"/>
    <w:rsid w:val="00506DBE"/>
    <w:rsid w:val="005D7912"/>
    <w:rsid w:val="006A3CE7"/>
    <w:rsid w:val="00835DB7"/>
    <w:rsid w:val="00A311D2"/>
    <w:rsid w:val="00B0478C"/>
    <w:rsid w:val="00C6554A"/>
    <w:rsid w:val="00D42D9D"/>
    <w:rsid w:val="00DD041C"/>
    <w:rsid w:val="00EA548F"/>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D486A"/>
  <w15:chartTrackingRefBased/>
  <w15:docId w15:val="{5B8E220E-34E0-4B0A-A366-FBF6B7A50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it\AppData\Local\Microsoft\Office\16.0\DTS\en-IN%7b64DB3FE6-6E52-4D62-9D62-049E65A29B2F%7d\%7b7EDF101B-A998-48AC-BB54-741235FBADE4%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{7EDF101B-A998-48AC-BB54-741235FBADE4}tf02835058_win32</Template>
  <TotalTime>0</TotalTime>
  <Pages>8</Pages>
  <Words>372</Words>
  <Characters>2124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R D</dc:creator>
  <cp:keywords/>
  <dc:description/>
  <cp:lastModifiedBy>Rohith R D</cp:lastModifiedBy>
  <cp:revision>2</cp:revision>
  <dcterms:created xsi:type="dcterms:W3CDTF">2024-09-24T05:43:00Z</dcterms:created>
  <dcterms:modified xsi:type="dcterms:W3CDTF">2024-09-24T05:43:00Z</dcterms:modified>
</cp:coreProperties>
</file>